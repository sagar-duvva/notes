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71E62" w14:textId="3432E106" w:rsidR="00313E55" w:rsidRPr="00FB5377" w:rsidRDefault="00A73CB7" w:rsidP="00FB5377">
      <w:pPr>
        <w:pStyle w:val="Title"/>
      </w:pPr>
      <w:r>
        <w:t>sagar duvva</w:t>
      </w:r>
      <w:r w:rsidR="00313E55" w:rsidRPr="00FB5377">
        <w:tab/>
      </w:r>
      <w:r>
        <w:rPr>
          <w:rStyle w:val="Emphasis"/>
        </w:rPr>
        <w:t xml:space="preserve">Azure </w:t>
      </w:r>
      <w:r w:rsidR="008B7283" w:rsidRPr="00FB5377">
        <w:rPr>
          <w:rStyle w:val="Emphasis"/>
        </w:rPr>
        <w:t>T</w:t>
      </w:r>
      <w:r>
        <w:rPr>
          <w:rStyle w:val="Emphasis"/>
        </w:rPr>
        <w:t>echnical</w:t>
      </w:r>
      <w:r w:rsidR="008B7283" w:rsidRPr="00FB5377">
        <w:rPr>
          <w:rStyle w:val="Emphasis"/>
        </w:rPr>
        <w:t xml:space="preserve"> </w:t>
      </w:r>
      <w:r>
        <w:rPr>
          <w:rStyle w:val="Emphasis"/>
        </w:rPr>
        <w:t>Lead</w:t>
      </w:r>
    </w:p>
    <w:p w14:paraId="7995828B" w14:textId="42168E2D" w:rsidR="00313E55" w:rsidRPr="00FB5377" w:rsidRDefault="00B743A1" w:rsidP="00FB5377">
      <w:pPr>
        <w:pStyle w:val="Subtitle"/>
      </w:pPr>
      <w:r w:rsidRPr="00FB5377">
        <w:t>(</w:t>
      </w:r>
      <w:r w:rsidR="00A73CB7">
        <w:t>+91</w:t>
      </w:r>
      <w:r w:rsidRPr="00FB5377">
        <w:t xml:space="preserve">) </w:t>
      </w:r>
      <w:r w:rsidR="00A73CB7">
        <w:t>7032911989</w:t>
      </w:r>
      <w:r w:rsidRPr="00FB5377">
        <w:t xml:space="preserve"> </w:t>
      </w:r>
      <w:r w:rsidR="00313E55" w:rsidRPr="00FB5377">
        <w:t xml:space="preserve">| </w:t>
      </w:r>
      <w:r w:rsidR="00A73CB7">
        <w:t>sagar.duvva</w:t>
      </w:r>
      <w:r w:rsidR="00313E55" w:rsidRPr="00FB5377">
        <w:t>@</w:t>
      </w:r>
      <w:r w:rsidR="00A73CB7">
        <w:t>hot</w:t>
      </w:r>
      <w:r w:rsidR="00313E55" w:rsidRPr="00FB5377">
        <w:t xml:space="preserve">mail.com | </w:t>
      </w:r>
      <w:r w:rsidR="00A73CB7">
        <w:t>Hyderabad</w:t>
      </w:r>
      <w:r w:rsidR="00694A7B" w:rsidRPr="00FB5377">
        <w:t xml:space="preserve"> </w:t>
      </w:r>
      <w:r w:rsidR="00313E55" w:rsidRPr="00FB5377">
        <w:t xml:space="preserve">| </w:t>
      </w:r>
      <w:r w:rsidR="00A73CB7">
        <w:t>LinkedIn.com/in/sagarduvva | sagarduvva.github.io</w:t>
      </w:r>
    </w:p>
    <w:p w14:paraId="77BE12BE" w14:textId="77777777" w:rsidR="000A5CD0" w:rsidRPr="00FB5377" w:rsidRDefault="00FB5377" w:rsidP="00FB5377">
      <w:pPr>
        <w:pStyle w:val="Heading1"/>
      </w:pPr>
      <w:r w:rsidRPr="00FB5377">
        <w:t xml:space="preserve"> Career Summary</w:t>
      </w:r>
    </w:p>
    <w:p w14:paraId="51E1F3CA" w14:textId="58C51A62" w:rsidR="000A5CD0" w:rsidRPr="00864A75" w:rsidRDefault="00A73CB7" w:rsidP="00FB5377">
      <w:r w:rsidRPr="00A73CB7">
        <w:t>Azure Technical Lead experienced in managing large-scale cloud environments and driving infrastructure automation, cost optimization, and security improvements. Proven leader in CI/CD and Azure governance with a strong record of operational excellence, cross-functional collaboration, and mentoring high-performing engineering teams.</w:t>
      </w:r>
    </w:p>
    <w:p w14:paraId="64527475" w14:textId="7A869403" w:rsidR="0035013F" w:rsidRPr="00FB5377" w:rsidRDefault="00FB5377" w:rsidP="00FB5377">
      <w:pPr>
        <w:pStyle w:val="Heading1"/>
      </w:pPr>
      <w:r w:rsidRPr="00FB5377">
        <w:t xml:space="preserve"> </w:t>
      </w:r>
      <w:r w:rsidR="00A73CB7" w:rsidRPr="00A73CB7">
        <w:t>Core Competencies</w:t>
      </w:r>
    </w:p>
    <w:p w14:paraId="4A4A91CF" w14:textId="742BA96C" w:rsidR="000A5CD0" w:rsidRPr="00864A75" w:rsidRDefault="00A73CB7" w:rsidP="00362CCC">
      <w:r w:rsidRPr="00A73CB7">
        <w:t>Azure Cloud Architecture &amp; Operations</w:t>
      </w:r>
      <w:r>
        <w:t xml:space="preserve"> </w:t>
      </w:r>
      <w:r w:rsidR="00846B3E" w:rsidRPr="00864A75">
        <w:t xml:space="preserve">| </w:t>
      </w:r>
      <w:r w:rsidRPr="00A73CB7">
        <w:t>Infrastructure Automation &amp; CI/CD (Bicep, ARM, Terraform, PowerShell, AKS)</w:t>
      </w:r>
      <w:r>
        <w:t xml:space="preserve"> </w:t>
      </w:r>
      <w:r w:rsidR="00846B3E" w:rsidRPr="00864A75">
        <w:t xml:space="preserve">| </w:t>
      </w:r>
      <w:r w:rsidRPr="00A73CB7">
        <w:t>Cost &amp; Performance Optimization</w:t>
      </w:r>
      <w:r>
        <w:t xml:space="preserve"> </w:t>
      </w:r>
      <w:r w:rsidR="00846B3E" w:rsidRPr="00864A75">
        <w:t xml:space="preserve">| </w:t>
      </w:r>
      <w:r w:rsidRPr="00A73CB7">
        <w:t>Team Leadership &amp; Mentorship</w:t>
      </w:r>
      <w:r>
        <w:t xml:space="preserve"> </w:t>
      </w:r>
      <w:r w:rsidR="00846B3E" w:rsidRPr="00864A75">
        <w:t xml:space="preserve">| </w:t>
      </w:r>
      <w:r w:rsidRPr="00A73CB7">
        <w:t>Security &amp; Compliance (PIM, RBAC, Encryption, NSGs, Firewalls)</w:t>
      </w:r>
      <w:r>
        <w:t xml:space="preserve"> </w:t>
      </w:r>
      <w:r w:rsidR="00846B3E" w:rsidRPr="00864A75">
        <w:t xml:space="preserve">| </w:t>
      </w:r>
      <w:r w:rsidRPr="00A73CB7">
        <w:t>Stakeholder &amp; Delivery Management</w:t>
      </w:r>
      <w:r w:rsidR="00846B3E" w:rsidRPr="00864A75">
        <w:t xml:space="preserve"> </w:t>
      </w:r>
    </w:p>
    <w:p w14:paraId="29C87BDB" w14:textId="77777777" w:rsidR="0035013F" w:rsidRPr="00FB5377" w:rsidRDefault="00FB5377" w:rsidP="00FB5377">
      <w:pPr>
        <w:pStyle w:val="Heading1"/>
      </w:pPr>
      <w:r w:rsidRPr="00FB5377">
        <w:t xml:space="preserve"> Technical Skills</w:t>
      </w:r>
    </w:p>
    <w:p w14:paraId="68338D50" w14:textId="194067FE" w:rsidR="00A73CB7" w:rsidRDefault="00A73CB7" w:rsidP="00362CCC">
      <w:r w:rsidRPr="00A73CB7">
        <w:rPr>
          <w:b/>
          <w:bCs/>
        </w:rPr>
        <w:t>Cloud Platforms &amp; Services</w:t>
      </w:r>
      <w:r w:rsidRPr="00A73CB7">
        <w:rPr>
          <w:b/>
          <w:bCs/>
        </w:rPr>
        <w:t>:</w:t>
      </w:r>
      <w:r>
        <w:t xml:space="preserve"> </w:t>
      </w:r>
      <w:r w:rsidRPr="00A73CB7">
        <w:t xml:space="preserve">Azure </w:t>
      </w:r>
      <w:r w:rsidR="00EF71F6">
        <w:t>Virtual Machines (</w:t>
      </w:r>
      <w:r w:rsidRPr="00A73CB7">
        <w:t>VMs</w:t>
      </w:r>
      <w:r w:rsidR="00EF71F6">
        <w:t>)</w:t>
      </w:r>
      <w:r w:rsidRPr="00A73CB7">
        <w:t xml:space="preserve">, VM Scale Sets, </w:t>
      </w:r>
      <w:r w:rsidR="00EF71F6">
        <w:t>Azure Kubernetes Service (</w:t>
      </w:r>
      <w:r w:rsidRPr="00A73CB7">
        <w:t>AKS</w:t>
      </w:r>
      <w:r w:rsidR="00EF71F6">
        <w:t>)</w:t>
      </w:r>
      <w:r w:rsidRPr="00A73CB7">
        <w:t>, Azure AD PIM, Management Groups, IAM, V</w:t>
      </w:r>
      <w:r w:rsidR="00EF71F6">
        <w:t xml:space="preserve">irtual </w:t>
      </w:r>
      <w:r w:rsidRPr="00A73CB7">
        <w:t>Net</w:t>
      </w:r>
      <w:r w:rsidR="00EF71F6">
        <w:t>work (</w:t>
      </w:r>
      <w:proofErr w:type="spellStart"/>
      <w:r w:rsidR="00EF71F6">
        <w:t>Vnets</w:t>
      </w:r>
      <w:proofErr w:type="spellEnd"/>
      <w:r w:rsidR="00EF71F6">
        <w:t>)</w:t>
      </w:r>
      <w:r>
        <w:t xml:space="preserve"> / </w:t>
      </w:r>
      <w:r w:rsidRPr="00A73CB7">
        <w:t xml:space="preserve">Subnets, </w:t>
      </w:r>
      <w:r>
        <w:t xml:space="preserve">ASGs, </w:t>
      </w:r>
      <w:r w:rsidRPr="00A73CB7">
        <w:t xml:space="preserve">NSGs, Azure Firewall, Load Balancer, </w:t>
      </w:r>
      <w:r w:rsidR="00EF71F6">
        <w:t xml:space="preserve">Application Gateway, </w:t>
      </w:r>
      <w:r w:rsidRPr="00A73CB7">
        <w:t>Storage Accounts, SQL PaaS, Recovery Services Vaults, Log Analytics, Key Vaults, Azure Monitor, Cost Managemen</w:t>
      </w:r>
      <w:r w:rsidR="00EF71F6">
        <w:t>t.</w:t>
      </w:r>
    </w:p>
    <w:p w14:paraId="46EEB19E" w14:textId="7E1A788C" w:rsidR="00A73CB7" w:rsidRDefault="00A73CB7" w:rsidP="00362CCC">
      <w:r w:rsidRPr="00A73CB7">
        <w:rPr>
          <w:b/>
          <w:bCs/>
        </w:rPr>
        <w:t xml:space="preserve">Automation &amp; </w:t>
      </w:r>
      <w:r w:rsidRPr="00A73CB7">
        <w:rPr>
          <w:b/>
          <w:bCs/>
        </w:rPr>
        <w:t>Scripting:</w:t>
      </w:r>
      <w:r>
        <w:t xml:space="preserve"> </w:t>
      </w:r>
      <w:r w:rsidRPr="00A73CB7">
        <w:t xml:space="preserve">PowerShell, Azure CLI, WSL CLI, Terraform, </w:t>
      </w:r>
      <w:r w:rsidR="00C8209A">
        <w:t xml:space="preserve">Azure </w:t>
      </w:r>
      <w:r w:rsidRPr="00A73CB7">
        <w:t xml:space="preserve">Bicep, </w:t>
      </w:r>
      <w:r w:rsidR="00EF71F6">
        <w:t xml:space="preserve">Azure DevOps </w:t>
      </w:r>
      <w:r w:rsidRPr="00A73CB7">
        <w:t>CI/CD pipelines.</w:t>
      </w:r>
    </w:p>
    <w:p w14:paraId="2C3BC8AC" w14:textId="614F85ED" w:rsidR="00D93F6E" w:rsidRDefault="00A73CB7" w:rsidP="00362CCC">
      <w:r w:rsidRPr="00A73CB7">
        <w:rPr>
          <w:b/>
          <w:bCs/>
        </w:rPr>
        <w:t xml:space="preserve">OS &amp; </w:t>
      </w:r>
      <w:r w:rsidRPr="00A73CB7">
        <w:rPr>
          <w:b/>
          <w:bCs/>
        </w:rPr>
        <w:t>Tools</w:t>
      </w:r>
      <w:r>
        <w:t xml:space="preserve">: </w:t>
      </w:r>
      <w:r w:rsidRPr="00A73CB7">
        <w:t>Windows Server, Linux (RHEL, CentOS, Ubuntu).</w:t>
      </w:r>
    </w:p>
    <w:p w14:paraId="4E39B99B" w14:textId="585B5016" w:rsidR="00D93F6E" w:rsidRPr="00FB5377" w:rsidRDefault="00133309" w:rsidP="00D93F6E">
      <w:pPr>
        <w:pStyle w:val="Heading1"/>
      </w:pPr>
      <w:r w:rsidRPr="00133309">
        <w:t>CERTIFICATIONS</w:t>
      </w:r>
    </w:p>
    <w:p w14:paraId="61A33BCB" w14:textId="42D1C6FD" w:rsidR="00D93F6E" w:rsidRDefault="00D93F6E" w:rsidP="00362CCC">
      <w:r w:rsidRPr="00D93F6E">
        <w:rPr>
          <w:b/>
          <w:bCs/>
        </w:rPr>
        <w:t>Microsoft Certified:</w:t>
      </w:r>
      <w:r w:rsidRPr="00D93F6E">
        <w:t xml:space="preserve"> Azure Administrator Associate (</w:t>
      </w:r>
      <w:r w:rsidRPr="00D93F6E">
        <w:rPr>
          <w:b/>
          <w:bCs/>
        </w:rPr>
        <w:t>AZ-104</w:t>
      </w:r>
      <w:r w:rsidRPr="00D93F6E">
        <w:t>)</w:t>
      </w:r>
    </w:p>
    <w:p w14:paraId="55BA8A57" w14:textId="0A226F7B" w:rsidR="0035013F" w:rsidRPr="00FB5377" w:rsidRDefault="00FB5377" w:rsidP="00FB5377">
      <w:pPr>
        <w:pStyle w:val="Heading1"/>
      </w:pPr>
      <w:r w:rsidRPr="00FB5377">
        <w:t>Professional Experience</w:t>
      </w:r>
    </w:p>
    <w:p w14:paraId="705A1BFF" w14:textId="652FF9D0" w:rsidR="008B40D0" w:rsidRPr="00FB5377" w:rsidRDefault="00BC16A4" w:rsidP="00FB5377">
      <w:pPr>
        <w:pStyle w:val="Heading2"/>
      </w:pPr>
      <w:r w:rsidRPr="00BC16A4">
        <w:rPr>
          <w:rStyle w:val="BOLDCapitalization"/>
        </w:rPr>
        <w:t>AZURE TECHNICAL LEAD</w:t>
      </w:r>
      <w:r w:rsidR="00FB5377" w:rsidRPr="00FB5377">
        <w:t xml:space="preserve"> </w:t>
      </w:r>
      <w:r w:rsidR="008B40D0" w:rsidRPr="00FB5377">
        <w:t xml:space="preserve">| </w:t>
      </w:r>
      <w:r w:rsidR="002A49BC" w:rsidRPr="002A49BC">
        <w:t>Web Synergies (India) Private Limited</w:t>
      </w:r>
      <w:r w:rsidR="002A49BC">
        <w:t xml:space="preserve"> |</w:t>
      </w:r>
      <w:r w:rsidR="002A49BC" w:rsidRPr="002A49BC">
        <w:t xml:space="preserve"> Hyderabad</w:t>
      </w:r>
      <w:r w:rsidR="008B40D0" w:rsidRPr="00FB5377">
        <w:tab/>
      </w:r>
      <w:r w:rsidR="002A49BC">
        <w:t>Nov</w:t>
      </w:r>
      <w:r w:rsidR="008B40D0" w:rsidRPr="00FB5377">
        <w:t xml:space="preserve"> 20</w:t>
      </w:r>
      <w:r w:rsidR="002A49BC">
        <w:t>23</w:t>
      </w:r>
      <w:r w:rsidR="008B40D0" w:rsidRPr="00FB5377">
        <w:t xml:space="preserve"> – </w:t>
      </w:r>
      <w:r w:rsidR="002A49BC">
        <w:t>Feb 2025</w:t>
      </w:r>
    </w:p>
    <w:p w14:paraId="75607E8B" w14:textId="7B01D345" w:rsidR="009645A0" w:rsidRDefault="002A49BC" w:rsidP="002A49BC">
      <w:r w:rsidRPr="002A49BC">
        <w:t>Managed end-to-end Azure cloud operations, driving stability, security, and cost optimization, and partnering with cross-functional teams to enhance workflows and align infrastructure strategy.</w:t>
      </w:r>
    </w:p>
    <w:p w14:paraId="4825FA13" w14:textId="1839CAAB" w:rsidR="002A49BC" w:rsidRDefault="002A49BC" w:rsidP="002A49BC">
      <w:pPr>
        <w:pStyle w:val="ListBullet"/>
      </w:pPr>
      <w:r>
        <w:t>Improved team communication and productivity through semi-weekly standups.</w:t>
      </w:r>
    </w:p>
    <w:p w14:paraId="73F78770" w14:textId="35C59264" w:rsidR="002A49BC" w:rsidRDefault="002A49BC" w:rsidP="002A49BC">
      <w:pPr>
        <w:pStyle w:val="ListBullet"/>
      </w:pPr>
      <w:r>
        <w:t>Managed end-to-end Azure infrastructure components supporting multiple environments.</w:t>
      </w:r>
    </w:p>
    <w:p w14:paraId="7A13BA09" w14:textId="0B8572A8" w:rsidR="002A49BC" w:rsidRDefault="002A49BC" w:rsidP="002A49BC">
      <w:pPr>
        <w:pStyle w:val="ListBullet"/>
      </w:pPr>
      <w:r>
        <w:t>Optimized infrastructure lifecycle phases to reduce redundant resource usage.</w:t>
      </w:r>
    </w:p>
    <w:p w14:paraId="61D4F044" w14:textId="2D6CCA2D" w:rsidR="002A49BC" w:rsidRDefault="002A49BC" w:rsidP="002A49BC">
      <w:pPr>
        <w:pStyle w:val="ListBullet"/>
      </w:pPr>
      <w:r>
        <w:t>Prepared and reviewed monthly Azure cost analyses supporting cost-saving decisions.</w:t>
      </w:r>
    </w:p>
    <w:p w14:paraId="41124A6D" w14:textId="67F41BC1" w:rsidR="002A49BC" w:rsidRDefault="002A49BC" w:rsidP="002A49BC">
      <w:pPr>
        <w:pStyle w:val="ListBullet"/>
      </w:pPr>
      <w:r>
        <w:t>Tracked workload execution through Azure Boards.</w:t>
      </w:r>
    </w:p>
    <w:p w14:paraId="75BE1CBF" w14:textId="23968EB4" w:rsidR="002A49BC" w:rsidRDefault="002A49BC" w:rsidP="002A49BC">
      <w:pPr>
        <w:pStyle w:val="ListBullet"/>
      </w:pPr>
      <w:r>
        <w:t>Increased compliance through structured monthly patch cycles.</w:t>
      </w:r>
    </w:p>
    <w:p w14:paraId="1961D3D5" w14:textId="729701E2" w:rsidR="002A49BC" w:rsidRDefault="002A49BC" w:rsidP="002A49BC">
      <w:pPr>
        <w:pStyle w:val="ListBullet"/>
      </w:pPr>
      <w:r>
        <w:t>Deployed Azure Update Management to automate patching on production servers.</w:t>
      </w:r>
    </w:p>
    <w:p w14:paraId="59086360" w14:textId="26C038C8" w:rsidR="002A49BC" w:rsidRDefault="002A49BC" w:rsidP="002A49BC">
      <w:pPr>
        <w:pStyle w:val="ListBullet"/>
      </w:pPr>
      <w:r>
        <w:t>Maintained strong VM security hygiene across environments.</w:t>
      </w:r>
    </w:p>
    <w:p w14:paraId="31D94147" w14:textId="7643DD9A" w:rsidR="002A49BC" w:rsidRDefault="002A49BC" w:rsidP="002A49BC">
      <w:pPr>
        <w:pStyle w:val="ListBullet"/>
      </w:pPr>
      <w:r>
        <w:t>Leveraged Azure Monitor to track system health and preempt issues.</w:t>
      </w:r>
    </w:p>
    <w:p w14:paraId="6599047E" w14:textId="324F3705" w:rsidR="002A49BC" w:rsidRPr="00864A75" w:rsidRDefault="002A49BC" w:rsidP="002A49BC">
      <w:pPr>
        <w:pStyle w:val="ListBullet"/>
      </w:pPr>
      <w:r>
        <w:t>Resolved client escalations, enhancing customer experience.</w:t>
      </w:r>
    </w:p>
    <w:p w14:paraId="62A742E0" w14:textId="77777777" w:rsidR="000A5CD0" w:rsidRPr="00864A75" w:rsidRDefault="000A5CD0" w:rsidP="006477FF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ind w:right="-6"/>
        <w:rPr>
          <w:rFonts w:ascii="Gill Sans Nova Light" w:hAnsi="Gill Sans Nova Light" w:cs="OpenSans"/>
          <w:szCs w:val="20"/>
        </w:rPr>
      </w:pPr>
    </w:p>
    <w:p w14:paraId="45BD7254" w14:textId="21591C68" w:rsidR="008B40D0" w:rsidRPr="00FB5377" w:rsidRDefault="00460BD1" w:rsidP="00FB5377">
      <w:pPr>
        <w:pStyle w:val="Heading2"/>
      </w:pPr>
      <w:r w:rsidRPr="00460BD1">
        <w:rPr>
          <w:rStyle w:val="BOLDCapitalization"/>
        </w:rPr>
        <w:t>Specialist – System Management</w:t>
      </w:r>
      <w:r w:rsidR="00FB5377" w:rsidRPr="00681F32">
        <w:rPr>
          <w:rStyle w:val="BOLDCapitalization"/>
        </w:rPr>
        <w:t xml:space="preserve"> </w:t>
      </w:r>
      <w:r w:rsidR="008B40D0" w:rsidRPr="00FB5377">
        <w:t>|</w:t>
      </w:r>
      <w:r>
        <w:t xml:space="preserve"> </w:t>
      </w:r>
      <w:r w:rsidRPr="00460BD1">
        <w:t>LTI Mindtree Limited</w:t>
      </w:r>
      <w:r w:rsidR="008B40D0" w:rsidRPr="00FB5377">
        <w:t xml:space="preserve"> | </w:t>
      </w:r>
      <w:r>
        <w:t>Hyderabad</w:t>
      </w:r>
      <w:r w:rsidR="008B40D0" w:rsidRPr="00FB5377">
        <w:tab/>
      </w:r>
      <w:r>
        <w:t>Mar</w:t>
      </w:r>
      <w:r w:rsidR="008B40D0" w:rsidRPr="00FB5377">
        <w:t xml:space="preserve"> 20</w:t>
      </w:r>
      <w:r>
        <w:t>17</w:t>
      </w:r>
      <w:r w:rsidR="008B40D0" w:rsidRPr="00FB5377">
        <w:t xml:space="preserve"> – </w:t>
      </w:r>
      <w:r>
        <w:t>Sep</w:t>
      </w:r>
      <w:r w:rsidR="008B40D0" w:rsidRPr="00FB5377">
        <w:t xml:space="preserve"> 20</w:t>
      </w:r>
      <w:r>
        <w:t>23</w:t>
      </w:r>
    </w:p>
    <w:p w14:paraId="51C16CE5" w14:textId="6884047E" w:rsidR="00E776A2" w:rsidRDefault="002D7412" w:rsidP="00E776A2">
      <w:r w:rsidRPr="002D7412">
        <w:t>Managed large-scale, end-to-end Azure environments, leading a high-performing team to deliver secure, high-availability, and cost-efficient cloud infrastructure. Oversaw operations, implemented CI/CD pipelines and automation, optimized costs, ensured SLA compliance, and maintained security standards. Served as the primary liaison for stakeholders and clients, resolving escalations and driving successful, on-time project delivery</w:t>
      </w:r>
      <w:r w:rsidR="009645A0" w:rsidRPr="00B55CCA">
        <w:t xml:space="preserve">. </w:t>
      </w:r>
    </w:p>
    <w:p w14:paraId="7DB70D84" w14:textId="2303EC11" w:rsidR="00034D4F" w:rsidRDefault="00034D4F" w:rsidP="00034D4F">
      <w:pPr>
        <w:pStyle w:val="ListBullet"/>
      </w:pPr>
      <w:r>
        <w:t>Managed 12,000+ Azure VMs, optimizing provisioning, high availability (AZs/Sets), and lifecycle governance.</w:t>
      </w:r>
    </w:p>
    <w:p w14:paraId="728E86D9" w14:textId="2F4D3D18" w:rsidR="00034D4F" w:rsidRDefault="00034D4F" w:rsidP="00034D4F">
      <w:pPr>
        <w:pStyle w:val="ListBullet"/>
      </w:pPr>
      <w:r>
        <w:t xml:space="preserve">Built and maintained DEV </w:t>
      </w:r>
      <w:r>
        <w:rPr>
          <w:rFonts w:ascii="Arial" w:hAnsi="Arial" w:cs="Arial"/>
        </w:rPr>
        <w:t>→</w:t>
      </w:r>
      <w:r>
        <w:t xml:space="preserve"> Production Azure environments using Bicep/ARM templates, CI/CD pipelines, and AKS.</w:t>
      </w:r>
    </w:p>
    <w:p w14:paraId="60D82373" w14:textId="0CD83895" w:rsidR="00034D4F" w:rsidRDefault="00034D4F" w:rsidP="00034D4F">
      <w:pPr>
        <w:pStyle w:val="ListBullet"/>
      </w:pPr>
      <w:r>
        <w:t>Administered enterprise Azure networking (</w:t>
      </w:r>
      <w:proofErr w:type="spellStart"/>
      <w:r>
        <w:t>VNets</w:t>
      </w:r>
      <w:proofErr w:type="spellEnd"/>
      <w:r>
        <w:t>, peering, NSGs/ASGs, firewalls, load balancers, VPNs).</w:t>
      </w:r>
    </w:p>
    <w:p w14:paraId="5ED4CCEA" w14:textId="2A81DDC8" w:rsidR="00034D4F" w:rsidRDefault="00034D4F" w:rsidP="00034D4F">
      <w:pPr>
        <w:pStyle w:val="ListBullet"/>
      </w:pPr>
      <w:r>
        <w:t>Optimized reliability and operations for Azure Storage, SQL PaaS, RSVs, Key Vault, and Azure Monitor.</w:t>
      </w:r>
    </w:p>
    <w:p w14:paraId="24C61A8E" w14:textId="5ABE40EF" w:rsidR="00034D4F" w:rsidRDefault="00034D4F" w:rsidP="00034D4F">
      <w:pPr>
        <w:pStyle w:val="ListBullet"/>
      </w:pPr>
      <w:r>
        <w:t xml:space="preserve">Enhanced security by implementing </w:t>
      </w:r>
      <w:r>
        <w:t xml:space="preserve">Azure AAD </w:t>
      </w:r>
      <w:r>
        <w:t>PIM, RBAC, encryption, resource locks, and network/firewall hardening.</w:t>
      </w:r>
    </w:p>
    <w:p w14:paraId="5EF5827D" w14:textId="5C03148F" w:rsidR="00034D4F" w:rsidRDefault="00034D4F" w:rsidP="00034D4F">
      <w:pPr>
        <w:pStyle w:val="ListBullet"/>
      </w:pPr>
      <w:r>
        <w:t>Managed backups, restores, resource moves, and OS security baselines for Windows/Linux servers.</w:t>
      </w:r>
    </w:p>
    <w:p w14:paraId="0B9BEB80" w14:textId="77777777" w:rsidR="00034D4F" w:rsidRDefault="00034D4F" w:rsidP="00034D4F">
      <w:pPr>
        <w:pStyle w:val="ListBullet"/>
      </w:pPr>
    </w:p>
    <w:p w14:paraId="419E76E7" w14:textId="7D8133DA" w:rsidR="00034D4F" w:rsidRDefault="00034D4F" w:rsidP="00034D4F">
      <w:pPr>
        <w:pStyle w:val="ListBullet"/>
        <w:numPr>
          <w:ilvl w:val="0"/>
          <w:numId w:val="0"/>
        </w:numPr>
        <w:ind w:left="360"/>
      </w:pPr>
      <w:r>
        <w:t>### Cost, Performance &amp; Operations</w:t>
      </w:r>
    </w:p>
    <w:p w14:paraId="77446471" w14:textId="29B8ED0B" w:rsidR="00034D4F" w:rsidRDefault="00034D4F" w:rsidP="00034D4F">
      <w:pPr>
        <w:pStyle w:val="ListBullet"/>
      </w:pPr>
      <w:r>
        <w:t>Reduced monthly Azure spend through continuous monitoring, rightsizing, and leadership reporting.</w:t>
      </w:r>
    </w:p>
    <w:p w14:paraId="15CE2BCE" w14:textId="308A9188" w:rsidR="00034D4F" w:rsidRDefault="00034D4F" w:rsidP="00034D4F">
      <w:pPr>
        <w:pStyle w:val="ListBullet"/>
      </w:pPr>
      <w:r>
        <w:t>Improved platform stability via Azure Update Management for production patching.</w:t>
      </w:r>
    </w:p>
    <w:p w14:paraId="21732EEB" w14:textId="7A11D51B" w:rsidR="00034D4F" w:rsidRDefault="00034D4F" w:rsidP="00034D4F">
      <w:pPr>
        <w:pStyle w:val="ListBullet"/>
      </w:pPr>
      <w:r>
        <w:t>Utilized Azure Monitor &amp; Log Analytics (KQL) for performance tuning, incident resolution, and trend analysis.</w:t>
      </w:r>
    </w:p>
    <w:p w14:paraId="5ADB9FDF" w14:textId="77777777" w:rsidR="00034D4F" w:rsidRDefault="00034D4F" w:rsidP="00034D4F">
      <w:pPr>
        <w:pStyle w:val="ListBullet"/>
        <w:numPr>
          <w:ilvl w:val="0"/>
          <w:numId w:val="0"/>
        </w:numPr>
        <w:ind w:left="720" w:hanging="360"/>
      </w:pPr>
    </w:p>
    <w:p w14:paraId="36911830" w14:textId="77777777" w:rsidR="00034D4F" w:rsidRDefault="00034D4F" w:rsidP="00034D4F">
      <w:pPr>
        <w:pStyle w:val="ListBullet"/>
        <w:numPr>
          <w:ilvl w:val="0"/>
          <w:numId w:val="0"/>
        </w:numPr>
        <w:ind w:left="360"/>
      </w:pPr>
      <w:r>
        <w:t>### Leadership &amp; Delivery Management</w:t>
      </w:r>
    </w:p>
    <w:p w14:paraId="461BD534" w14:textId="3D3898B3" w:rsidR="00034D4F" w:rsidRDefault="00034D4F" w:rsidP="00034D4F">
      <w:pPr>
        <w:pStyle w:val="ListBullet"/>
      </w:pPr>
      <w:r>
        <w:t xml:space="preserve">Led </w:t>
      </w:r>
      <w:proofErr w:type="gramStart"/>
      <w:r>
        <w:t>a</w:t>
      </w:r>
      <w:proofErr w:type="gramEnd"/>
      <w:r>
        <w:t xml:space="preserve"> 18-engineer Build &amp; Infra team, driving Agile ceremonies, planning, and delivery tracking.</w:t>
      </w:r>
    </w:p>
    <w:p w14:paraId="34CEFF23" w14:textId="1B5F10C7" w:rsidR="00034D4F" w:rsidRDefault="00034D4F" w:rsidP="00034D4F">
      <w:pPr>
        <w:pStyle w:val="ListBullet"/>
      </w:pPr>
      <w:r>
        <w:t>Resolved client escalations by coordinating cross-team troubleshooting and production fixes.</w:t>
      </w:r>
    </w:p>
    <w:p w14:paraId="041EB3FD" w14:textId="64FF418C" w:rsidR="00034D4F" w:rsidRDefault="00034D4F" w:rsidP="00034D4F">
      <w:pPr>
        <w:pStyle w:val="ListBullet"/>
      </w:pPr>
      <w:r>
        <w:t>Mentored team members, optimized workload distribution, and improved SLA adherence.</w:t>
      </w:r>
    </w:p>
    <w:p w14:paraId="28EBB552" w14:textId="3E7841D9" w:rsidR="00034D4F" w:rsidRDefault="00034D4F" w:rsidP="00034D4F">
      <w:pPr>
        <w:pStyle w:val="ListBullet"/>
      </w:pPr>
      <w:r>
        <w:t>Streamlined operations by creating rosters and schedules to maximize team coverage.</w:t>
      </w:r>
    </w:p>
    <w:p w14:paraId="7597DE68" w14:textId="77777777" w:rsidR="00034D4F" w:rsidRDefault="00034D4F" w:rsidP="00034D4F">
      <w:pPr>
        <w:pStyle w:val="ListBullet"/>
        <w:numPr>
          <w:ilvl w:val="0"/>
          <w:numId w:val="0"/>
        </w:numPr>
      </w:pPr>
    </w:p>
    <w:p w14:paraId="462C976F" w14:textId="75530928" w:rsidR="00034D4F" w:rsidRDefault="00034D4F" w:rsidP="00034D4F">
      <w:pPr>
        <w:pStyle w:val="ListBullet"/>
        <w:numPr>
          <w:ilvl w:val="0"/>
          <w:numId w:val="0"/>
        </w:numPr>
        <w:ind w:left="720" w:hanging="360"/>
      </w:pPr>
      <w:r>
        <w:t>### Stakeholder &amp; Architecture</w:t>
      </w:r>
    </w:p>
    <w:p w14:paraId="37BA59C9" w14:textId="616D0527" w:rsidR="00034D4F" w:rsidRDefault="00034D4F" w:rsidP="00034D4F">
      <w:pPr>
        <w:pStyle w:val="ListBullet"/>
      </w:pPr>
      <w:r>
        <w:t>Conducted stakeholder syncs, CR reviews, and change-management meetings to align delivery.</w:t>
      </w:r>
    </w:p>
    <w:p w14:paraId="03135368" w14:textId="6E4E4CBB" w:rsidR="00034D4F" w:rsidRDefault="00034D4F" w:rsidP="00034D4F">
      <w:pPr>
        <w:pStyle w:val="ListBullet"/>
      </w:pPr>
      <w:r>
        <w:t>Designed scalable Azure architectural solutions based on business requirements.</w:t>
      </w:r>
    </w:p>
    <w:p w14:paraId="17737907" w14:textId="2C3F583A" w:rsidR="00034D4F" w:rsidRDefault="00034D4F" w:rsidP="00034D4F">
      <w:pPr>
        <w:pStyle w:val="ListBullet"/>
      </w:pPr>
      <w:r>
        <w:t>Authored SOPs, knowledge articles, and operational documentation to standardize processes.</w:t>
      </w:r>
    </w:p>
    <w:p w14:paraId="43F6B685" w14:textId="77777777" w:rsidR="00034D4F" w:rsidRDefault="00034D4F" w:rsidP="00034D4F">
      <w:pPr>
        <w:pStyle w:val="ListBullet"/>
        <w:numPr>
          <w:ilvl w:val="0"/>
          <w:numId w:val="0"/>
        </w:numPr>
      </w:pPr>
    </w:p>
    <w:p w14:paraId="1EDB1CEA" w14:textId="15286F0E" w:rsidR="00034D4F" w:rsidRDefault="00034D4F" w:rsidP="00034D4F">
      <w:pPr>
        <w:pStyle w:val="ListBullet"/>
        <w:numPr>
          <w:ilvl w:val="0"/>
          <w:numId w:val="0"/>
        </w:numPr>
        <w:ind w:left="720" w:hanging="360"/>
      </w:pPr>
      <w:r>
        <w:t>### Automation &amp; DevOps</w:t>
      </w:r>
    </w:p>
    <w:p w14:paraId="56F0ED30" w14:textId="6D3CBDC9" w:rsidR="00034D4F" w:rsidRDefault="00034D4F" w:rsidP="00034D4F">
      <w:pPr>
        <w:pStyle w:val="ListBullet"/>
      </w:pPr>
      <w:r>
        <w:t>Automated deployments and operations with PowerShell, Azure CLI, WSL CLI, Terraform, ARM/Bicep.</w:t>
      </w:r>
    </w:p>
    <w:p w14:paraId="73C81C68" w14:textId="0033FD37" w:rsidR="00034D4F" w:rsidRDefault="00034D4F" w:rsidP="00034D4F">
      <w:pPr>
        <w:pStyle w:val="ListBullet"/>
      </w:pPr>
      <w:r>
        <w:t>Built CI/CD pipelines for AKS and infrastructure workloads using Azure DevOps.</w:t>
      </w:r>
    </w:p>
    <w:p w14:paraId="5EF6B70B" w14:textId="5BFDA1F6" w:rsidR="00034D4F" w:rsidRDefault="00034D4F" w:rsidP="00034D4F">
      <w:pPr>
        <w:pStyle w:val="ListBullet"/>
      </w:pPr>
      <w:r>
        <w:t xml:space="preserve">Delivered </w:t>
      </w:r>
      <w:proofErr w:type="spellStart"/>
      <w:r>
        <w:t>PoCs</w:t>
      </w:r>
      <w:proofErr w:type="spellEnd"/>
      <w:r>
        <w:t xml:space="preserve"> for new Azure solutions through collaboration with developers and SMEs.</w:t>
      </w:r>
    </w:p>
    <w:p w14:paraId="2805EC03" w14:textId="77777777" w:rsidR="00034D4F" w:rsidRDefault="00034D4F" w:rsidP="00034D4F">
      <w:pPr>
        <w:pStyle w:val="ListBullet"/>
      </w:pPr>
      <w:r>
        <w:t xml:space="preserve">Managed Azure Boards (epics </w:t>
      </w:r>
      <w:r>
        <w:rPr>
          <w:rFonts w:ascii="Arial" w:hAnsi="Arial" w:cs="Arial"/>
        </w:rPr>
        <w:t>→</w:t>
      </w:r>
      <w:r>
        <w:t xml:space="preserve"> tasks), ensuring SLA compliance and transparent task flows.</w:t>
      </w:r>
    </w:p>
    <w:p w14:paraId="36004B2D" w14:textId="77777777" w:rsidR="009E2034" w:rsidRPr="00864A75" w:rsidRDefault="009E2034" w:rsidP="006477FF">
      <w:pPr>
        <w:rPr>
          <w:rFonts w:ascii="Gill Sans Nova Light" w:hAnsi="Gill Sans Nova Light" w:cs="OpenSans"/>
          <w:szCs w:val="20"/>
        </w:rPr>
      </w:pPr>
    </w:p>
    <w:p w14:paraId="7401DE02" w14:textId="77777777" w:rsidR="002D7412" w:rsidRPr="00FB5377" w:rsidRDefault="002D7412" w:rsidP="002D7412">
      <w:pPr>
        <w:pStyle w:val="Heading2"/>
      </w:pPr>
      <w:r w:rsidRPr="002D7412">
        <w:rPr>
          <w:rStyle w:val="BOLDCapitalization"/>
        </w:rPr>
        <w:t>System Administrator</w:t>
      </w:r>
      <w:r>
        <w:rPr>
          <w:rStyle w:val="BOLDCapitalization"/>
        </w:rPr>
        <w:t xml:space="preserve"> </w:t>
      </w:r>
      <w:r w:rsidRPr="00FB5377">
        <w:t xml:space="preserve">| </w:t>
      </w:r>
      <w:r w:rsidRPr="002D7412">
        <w:t>The Digital Group Infotech Pvt Ltd</w:t>
      </w:r>
      <w:r>
        <w:t xml:space="preserve"> </w:t>
      </w:r>
      <w:r w:rsidRPr="00FB5377">
        <w:t xml:space="preserve">| </w:t>
      </w:r>
      <w:r w:rsidRPr="002D7412">
        <w:t>Hyderabad</w:t>
      </w:r>
      <w:r w:rsidRPr="00FB5377">
        <w:tab/>
      </w:r>
      <w:r>
        <w:t>Aug</w:t>
      </w:r>
      <w:r w:rsidRPr="00FB5377">
        <w:t xml:space="preserve"> 20</w:t>
      </w:r>
      <w:r>
        <w:t>14</w:t>
      </w:r>
      <w:r w:rsidRPr="00FB5377">
        <w:t xml:space="preserve"> – </w:t>
      </w:r>
      <w:r>
        <w:t>Feb 2017</w:t>
      </w:r>
    </w:p>
    <w:p w14:paraId="6A56B563" w14:textId="5BDE6882" w:rsidR="009645A0" w:rsidRPr="00B55CCA" w:rsidRDefault="00AA5F6A" w:rsidP="00B55CCA">
      <w:r w:rsidRPr="00AA5F6A">
        <w:t>Supported enterprise IT operations by managing 300+ Windows and Linux servers, optimizing performance, and enhancing virtualization infrastructure. Improved system reliability through proactive monitoring, patching, and Hyper-V provisioning.</w:t>
      </w:r>
    </w:p>
    <w:p w14:paraId="473994A3" w14:textId="319B1097" w:rsidR="00AA5F6A" w:rsidRDefault="00AA5F6A" w:rsidP="00AA5F6A">
      <w:pPr>
        <w:pStyle w:val="ListBullet"/>
      </w:pPr>
      <w:r>
        <w:t>Led a team of 6 engineers in daily IT operations and troubleshooting.</w:t>
      </w:r>
    </w:p>
    <w:p w14:paraId="070810D4" w14:textId="0F739EC8" w:rsidR="00AA5F6A" w:rsidRDefault="00AA5F6A" w:rsidP="00AA5F6A">
      <w:pPr>
        <w:pStyle w:val="ListBullet"/>
      </w:pPr>
      <w:r>
        <w:t>Managed branch-wide servers, networks, and desktop infrastructure**.</w:t>
      </w:r>
    </w:p>
    <w:p w14:paraId="5B7A3FCC" w14:textId="21FA7953" w:rsidR="00AA5F6A" w:rsidRDefault="00AA5F6A" w:rsidP="00AA5F6A">
      <w:pPr>
        <w:pStyle w:val="ListBullet"/>
      </w:pPr>
      <w:r>
        <w:t>Administered Active Directory, including users, OUs, groups, and GPOs.</w:t>
      </w:r>
    </w:p>
    <w:p w14:paraId="7BEE6A72" w14:textId="3BF9211D" w:rsidR="00AA5F6A" w:rsidRDefault="00AA5F6A" w:rsidP="00AA5F6A">
      <w:pPr>
        <w:pStyle w:val="ListBullet"/>
      </w:pPr>
      <w:r>
        <w:t>Configured and maintained DNS/DHCP for reliable network availability.</w:t>
      </w:r>
    </w:p>
    <w:p w14:paraId="0476827E" w14:textId="3831BC3A" w:rsidR="00AA5F6A" w:rsidRDefault="00AA5F6A" w:rsidP="00AA5F6A">
      <w:pPr>
        <w:pStyle w:val="ListBullet"/>
      </w:pPr>
      <w:r>
        <w:t>Oversaw tape-based backup/restore procedures to ensure data integrity.</w:t>
      </w:r>
    </w:p>
    <w:p w14:paraId="5178BE9D" w14:textId="7BBBCA3C" w:rsidR="00AA5F6A" w:rsidRDefault="00AA5F6A" w:rsidP="00AA5F6A">
      <w:pPr>
        <w:pStyle w:val="ListBullet"/>
      </w:pPr>
      <w:r>
        <w:t>Executed WSUS patch management, improving update compliance.</w:t>
      </w:r>
    </w:p>
    <w:p w14:paraId="203578A2" w14:textId="4A87ABAD" w:rsidR="00AA5F6A" w:rsidRDefault="00AA5F6A" w:rsidP="00AA5F6A">
      <w:pPr>
        <w:pStyle w:val="ListBullet"/>
      </w:pPr>
      <w:r>
        <w:t>Managed Websense Firewall, including categories, policies, and filters.</w:t>
      </w:r>
    </w:p>
    <w:p w14:paraId="3E61B266" w14:textId="6A35973B" w:rsidR="00AA5F6A" w:rsidRDefault="00AA5F6A" w:rsidP="00AA5F6A">
      <w:pPr>
        <w:pStyle w:val="ListBullet"/>
      </w:pPr>
      <w:r>
        <w:t>Administered AppRiver email accounts and mailbox configurations.</w:t>
      </w:r>
    </w:p>
    <w:p w14:paraId="4505BAD6" w14:textId="4C6DB6D5" w:rsidR="00AA5F6A" w:rsidRDefault="00AA5F6A" w:rsidP="00AA5F6A">
      <w:pPr>
        <w:pStyle w:val="ListBullet"/>
      </w:pPr>
      <w:r>
        <w:t>Maintained Hyper-V servers, provisioning VMs and managing snapshots.</w:t>
      </w:r>
    </w:p>
    <w:p w14:paraId="07DD7E09" w14:textId="3482AFE7" w:rsidR="00AA5F6A" w:rsidRDefault="00AA5F6A" w:rsidP="00AA5F6A">
      <w:pPr>
        <w:pStyle w:val="ListBullet"/>
      </w:pPr>
      <w:r>
        <w:t xml:space="preserve">Monitored server performance via ManageEngine </w:t>
      </w:r>
      <w:proofErr w:type="spellStart"/>
      <w:r>
        <w:t>OpManager</w:t>
      </w:r>
      <w:proofErr w:type="spellEnd"/>
      <w:r>
        <w:t>.</w:t>
      </w:r>
    </w:p>
    <w:p w14:paraId="5738CE06" w14:textId="426B6051" w:rsidR="00AA5F6A" w:rsidRDefault="00AA5F6A" w:rsidP="00AA5F6A">
      <w:pPr>
        <w:pStyle w:val="ListBullet"/>
      </w:pPr>
      <w:r>
        <w:t>Installed and managed Windows Server (2008/2012) and Linux (RHEL, CentOS, Ubuntu).</w:t>
      </w:r>
    </w:p>
    <w:p w14:paraId="3944A335" w14:textId="1D5A6BD6" w:rsidR="00AA5F6A" w:rsidRDefault="00AA5F6A" w:rsidP="00AA5F6A">
      <w:pPr>
        <w:pStyle w:val="ListBullet"/>
      </w:pPr>
      <w:r>
        <w:t>Deployed applications such as IIS, MS SQL, FTP, and AD LDS.</w:t>
      </w:r>
    </w:p>
    <w:p w14:paraId="6FA8FEBD" w14:textId="72CF7428" w:rsidR="002D7412" w:rsidRPr="00864A75" w:rsidRDefault="00AA5F6A" w:rsidP="00AA5F6A">
      <w:pPr>
        <w:pStyle w:val="ListBullet"/>
      </w:pPr>
      <w:r>
        <w:t>Supported Azure VMs creation and management.</w:t>
      </w:r>
    </w:p>
    <w:p w14:paraId="0CB1DD9B" w14:textId="77777777" w:rsidR="00881511" w:rsidRDefault="00881511" w:rsidP="00881511">
      <w:pPr>
        <w:pStyle w:val="ListBullet"/>
        <w:numPr>
          <w:ilvl w:val="0"/>
          <w:numId w:val="0"/>
        </w:numPr>
      </w:pPr>
    </w:p>
    <w:p w14:paraId="69F30796" w14:textId="72EE6113" w:rsidR="00881511" w:rsidRPr="00FB5377" w:rsidRDefault="004C6EAC" w:rsidP="00881511">
      <w:pPr>
        <w:pStyle w:val="Heading2"/>
      </w:pPr>
      <w:r w:rsidRPr="004C6EAC">
        <w:rPr>
          <w:rStyle w:val="BOLDCapitalization"/>
        </w:rPr>
        <w:t>Associate Consultant – IT Operations</w:t>
      </w:r>
      <w:r>
        <w:rPr>
          <w:rStyle w:val="BOLDCapitalization"/>
        </w:rPr>
        <w:t xml:space="preserve"> </w:t>
      </w:r>
      <w:r w:rsidR="00881511" w:rsidRPr="00FB5377">
        <w:t xml:space="preserve">| </w:t>
      </w:r>
      <w:r w:rsidRPr="004C6EAC">
        <w:t>NetScout IT Technology</w:t>
      </w:r>
      <w:r>
        <w:t xml:space="preserve"> </w:t>
      </w:r>
      <w:r w:rsidR="00881511" w:rsidRPr="00FB5377">
        <w:t xml:space="preserve">| </w:t>
      </w:r>
      <w:r>
        <w:t>Mumbai</w:t>
      </w:r>
      <w:r w:rsidR="00881511" w:rsidRPr="00FB5377">
        <w:tab/>
      </w:r>
      <w:r>
        <w:t>J</w:t>
      </w:r>
      <w:r w:rsidR="002D7412">
        <w:t>u</w:t>
      </w:r>
      <w:r>
        <w:t>l</w:t>
      </w:r>
      <w:r w:rsidR="00881511" w:rsidRPr="00FB5377">
        <w:t xml:space="preserve"> 20</w:t>
      </w:r>
      <w:r w:rsidR="002D7412">
        <w:t>1</w:t>
      </w:r>
      <w:r>
        <w:t>3</w:t>
      </w:r>
      <w:r w:rsidR="00881511" w:rsidRPr="00FB5377">
        <w:t xml:space="preserve"> – </w:t>
      </w:r>
      <w:r w:rsidR="002D7412">
        <w:t>Feb 201</w:t>
      </w:r>
      <w:r>
        <w:t>4</w:t>
      </w:r>
    </w:p>
    <w:p w14:paraId="107E4B33" w14:textId="7DEE5951" w:rsidR="00881511" w:rsidRDefault="004C6EAC" w:rsidP="004C6EAC">
      <w:r w:rsidRPr="004C6EAC">
        <w:t>Administered 300+ Windows and Linux servers, optimized performance, and strengthened virtualization infrastructure. Enhanced system reliability through proactive monitoring, patching, and VMware provisioning.</w:t>
      </w:r>
    </w:p>
    <w:p w14:paraId="547189A6" w14:textId="116A28E2" w:rsidR="004C6EAC" w:rsidRDefault="004C6EAC" w:rsidP="004C6EAC">
      <w:pPr>
        <w:pStyle w:val="ListBullet"/>
      </w:pPr>
      <w:r>
        <w:t>Managed and supported 300+ servers (physical &amp; virtual) across Windows and Linux environments.</w:t>
      </w:r>
    </w:p>
    <w:p w14:paraId="22BA8810" w14:textId="7B933A8F" w:rsidR="004C6EAC" w:rsidRDefault="004C6EAC" w:rsidP="004C6EAC">
      <w:pPr>
        <w:pStyle w:val="ListBullet"/>
      </w:pPr>
      <w:r>
        <w:t>Performed WSUS patch management, improving system compliance and vulnerability mitigation.</w:t>
      </w:r>
    </w:p>
    <w:p w14:paraId="690290B9" w14:textId="1A816A79" w:rsidR="004C6EAC" w:rsidRDefault="004C6EAC" w:rsidP="004C6EAC">
      <w:pPr>
        <w:pStyle w:val="ListBullet"/>
      </w:pPr>
      <w:r>
        <w:t>Provisioned new VMs using VMware vCenter 5, VM templates, and standardized provisioning workflows.</w:t>
      </w:r>
    </w:p>
    <w:p w14:paraId="2276EAEA" w14:textId="4D24D268" w:rsidR="004C6EAC" w:rsidRDefault="004C6EAC" w:rsidP="004C6EAC">
      <w:pPr>
        <w:pStyle w:val="ListBullet"/>
      </w:pPr>
      <w:r>
        <w:t>Administered VM snapshots to support backup integrity and disaster-recovery processes.</w:t>
      </w:r>
    </w:p>
    <w:p w14:paraId="471EE774" w14:textId="20E85E9A" w:rsidR="004C6EAC" w:rsidRDefault="004C6EAC" w:rsidP="004C6EAC">
      <w:pPr>
        <w:pStyle w:val="ListBullet"/>
      </w:pPr>
      <w:r>
        <w:t>Configured and maintained VMFS datastores using SAN-allocated LUNs.</w:t>
      </w:r>
    </w:p>
    <w:p w14:paraId="67D12FB6" w14:textId="0FEFD25C" w:rsidR="004C6EAC" w:rsidRPr="00864A75" w:rsidRDefault="004C6EAC" w:rsidP="004C6EAC">
      <w:pPr>
        <w:pStyle w:val="ListBullet"/>
      </w:pPr>
      <w:r>
        <w:t>Monitored server health using Nagios to ensure high availability, proactively detect issues, and respond to alerts for optimal system performance.</w:t>
      </w:r>
    </w:p>
    <w:p w14:paraId="1F336E91" w14:textId="77777777" w:rsidR="00881511" w:rsidRPr="00864A75" w:rsidRDefault="00881511" w:rsidP="00881511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ind w:right="-6"/>
        <w:rPr>
          <w:rFonts w:ascii="Gill Sans Nova Light" w:hAnsi="Gill Sans Nova Light" w:cs="OpenSans"/>
          <w:szCs w:val="20"/>
        </w:rPr>
      </w:pPr>
    </w:p>
    <w:p w14:paraId="13257ED4" w14:textId="2D788F93" w:rsidR="00881511" w:rsidRPr="00FB5377" w:rsidRDefault="00480C59" w:rsidP="00881511">
      <w:pPr>
        <w:pStyle w:val="Heading2"/>
      </w:pPr>
      <w:r w:rsidRPr="00480C59">
        <w:rPr>
          <w:rStyle w:val="BOLDCapitalization"/>
        </w:rPr>
        <w:t>Associate Analyst – IT Operations</w:t>
      </w:r>
      <w:r>
        <w:rPr>
          <w:rStyle w:val="BOLDCapitalization"/>
        </w:rPr>
        <w:t xml:space="preserve"> </w:t>
      </w:r>
      <w:r w:rsidR="00881511" w:rsidRPr="00FB5377">
        <w:t xml:space="preserve">| </w:t>
      </w:r>
      <w:r w:rsidRPr="00480C59">
        <w:t>The Walt Disney Company</w:t>
      </w:r>
      <w:r>
        <w:t xml:space="preserve"> </w:t>
      </w:r>
      <w:r w:rsidR="00881511" w:rsidRPr="00FB5377">
        <w:t xml:space="preserve">| </w:t>
      </w:r>
      <w:r>
        <w:t>Mumbai</w:t>
      </w:r>
      <w:r w:rsidR="00881511" w:rsidRPr="00FB5377">
        <w:tab/>
        <w:t>Jun 20</w:t>
      </w:r>
      <w:r w:rsidR="002F7165">
        <w:t>10</w:t>
      </w:r>
      <w:r w:rsidR="00881511" w:rsidRPr="00FB5377">
        <w:t xml:space="preserve"> – </w:t>
      </w:r>
      <w:r w:rsidR="002F7165">
        <w:t>Jul</w:t>
      </w:r>
      <w:r w:rsidR="00881511" w:rsidRPr="00FB5377">
        <w:t xml:space="preserve"> 20</w:t>
      </w:r>
      <w:r w:rsidR="002F7165">
        <w:t>13</w:t>
      </w:r>
    </w:p>
    <w:p w14:paraId="207F4FCD" w14:textId="1FD8E73B" w:rsidR="00881511" w:rsidRPr="00B55CCA" w:rsidRDefault="002F7165" w:rsidP="00881511">
      <w:r w:rsidRPr="002F7165">
        <w:t xml:space="preserve">Supported enterprise IT operations across a mixed Windows/Linux environment, managing 100+ physical servers and end-user infrastructure while ensuring high system availability, secure configurations, and smooth business </w:t>
      </w:r>
      <w:r w:rsidRPr="002F7165">
        <w:t>operations.</w:t>
      </w:r>
      <w:r w:rsidR="00881511" w:rsidRPr="00B55CCA">
        <w:t xml:space="preserve"> </w:t>
      </w:r>
    </w:p>
    <w:p w14:paraId="1CD3CC0B" w14:textId="423EA145" w:rsidR="002F7165" w:rsidRDefault="002F7165" w:rsidP="002F7165">
      <w:pPr>
        <w:pStyle w:val="ListBullet"/>
      </w:pPr>
      <w:r>
        <w:t>Managed 100+ data center servers and network equipment.</w:t>
      </w:r>
    </w:p>
    <w:p w14:paraId="04477254" w14:textId="42DF4DCA" w:rsidR="002F7165" w:rsidRDefault="002F7165" w:rsidP="002F7165">
      <w:pPr>
        <w:pStyle w:val="ListBullet"/>
      </w:pPr>
      <w:r>
        <w:t>Performed Active Directory user/group provisioning and GPO management.</w:t>
      </w:r>
    </w:p>
    <w:p w14:paraId="43F9BA10" w14:textId="30A892D4" w:rsidR="002F7165" w:rsidRDefault="002F7165" w:rsidP="002F7165">
      <w:pPr>
        <w:pStyle w:val="ListBullet"/>
      </w:pPr>
      <w:r>
        <w:t>Supported Windows/Linux hybrid environments.</w:t>
      </w:r>
    </w:p>
    <w:p w14:paraId="5E63BE78" w14:textId="2E40FF26" w:rsidR="002F7165" w:rsidRDefault="002F7165" w:rsidP="002F7165">
      <w:pPr>
        <w:pStyle w:val="ListBullet"/>
      </w:pPr>
      <w:r>
        <w:t>Conducted hardware troubleshooting for enterprise server models.</w:t>
      </w:r>
    </w:p>
    <w:p w14:paraId="338EE673" w14:textId="3D1D60A7" w:rsidR="002F7165" w:rsidRDefault="002F7165" w:rsidP="002F7165">
      <w:pPr>
        <w:pStyle w:val="ListBullet"/>
      </w:pPr>
      <w:r>
        <w:t>Managed email administration in Google Apps.</w:t>
      </w:r>
    </w:p>
    <w:p w14:paraId="0C2B8FFD" w14:textId="61BFDC28" w:rsidR="002F7165" w:rsidRDefault="002F7165" w:rsidP="002F7165">
      <w:pPr>
        <w:pStyle w:val="ListBullet"/>
      </w:pPr>
      <w:r>
        <w:t>Handled WSUS patching and system updates.</w:t>
      </w:r>
    </w:p>
    <w:p w14:paraId="7E3F97F3" w14:textId="49E49636" w:rsidR="002F7165" w:rsidRDefault="002F7165" w:rsidP="002F7165">
      <w:pPr>
        <w:pStyle w:val="ListBullet"/>
      </w:pPr>
      <w:r>
        <w:t>Configured firewall rules, URL filtering, and NAT policies.</w:t>
      </w:r>
    </w:p>
    <w:p w14:paraId="68B54A93" w14:textId="4163CE65" w:rsidR="002F7165" w:rsidRDefault="002F7165" w:rsidP="002F7165">
      <w:pPr>
        <w:pStyle w:val="ListBullet"/>
      </w:pPr>
      <w:r>
        <w:t>Managed VMware VM provisioning.</w:t>
      </w:r>
    </w:p>
    <w:p w14:paraId="0DFAC8A4" w14:textId="56936125" w:rsidR="002F7165" w:rsidRDefault="002F7165" w:rsidP="002F7165">
      <w:pPr>
        <w:pStyle w:val="ListBullet"/>
      </w:pPr>
      <w:r>
        <w:t>Performed backup, restore, and storage management.</w:t>
      </w:r>
    </w:p>
    <w:p w14:paraId="68EFE9E2" w14:textId="51DC440E" w:rsidR="002F7165" w:rsidRDefault="002F7165" w:rsidP="002F7165">
      <w:pPr>
        <w:pStyle w:val="ListBullet"/>
      </w:pPr>
      <w:r>
        <w:t xml:space="preserve">Monitored system health using </w:t>
      </w:r>
      <w:proofErr w:type="spellStart"/>
      <w:r>
        <w:t>ServersCheck</w:t>
      </w:r>
      <w:proofErr w:type="spellEnd"/>
      <w:r>
        <w:t>.</w:t>
      </w:r>
    </w:p>
    <w:p w14:paraId="56EC66AE" w14:textId="469030B4" w:rsidR="002F7165" w:rsidRDefault="002F7165" w:rsidP="002F7165">
      <w:pPr>
        <w:pStyle w:val="ListBullet"/>
      </w:pPr>
      <w:r>
        <w:t>Delivered remote support for offsite users.</w:t>
      </w:r>
    </w:p>
    <w:p w14:paraId="230949CA" w14:textId="0AF851F5" w:rsidR="002F7165" w:rsidRPr="00864A75" w:rsidRDefault="002F7165" w:rsidP="002F7165">
      <w:pPr>
        <w:pStyle w:val="ListBullet"/>
      </w:pPr>
      <w:r>
        <w:t>Maintained IT inventory for all infrastructure components.</w:t>
      </w:r>
    </w:p>
    <w:p w14:paraId="2EC46BAA" w14:textId="77777777" w:rsidR="00881511" w:rsidRPr="00864A75" w:rsidRDefault="00881511" w:rsidP="00881511">
      <w:pPr>
        <w:pStyle w:val="ListBullet"/>
        <w:numPr>
          <w:ilvl w:val="0"/>
          <w:numId w:val="0"/>
        </w:numPr>
      </w:pPr>
    </w:p>
    <w:p w14:paraId="41D0DE77" w14:textId="77777777" w:rsidR="0035013F" w:rsidRPr="00864A75" w:rsidRDefault="00FB5377" w:rsidP="00FB5377">
      <w:pPr>
        <w:pStyle w:val="Heading1"/>
        <w:rPr>
          <w:spacing w:val="40"/>
        </w:rPr>
      </w:pPr>
      <w:r w:rsidRPr="00864A75">
        <w:t xml:space="preserve"> Education</w:t>
      </w:r>
    </w:p>
    <w:p w14:paraId="67F40E2F" w14:textId="6C197AFB" w:rsidR="00886391" w:rsidRPr="00864A75" w:rsidRDefault="00681F32" w:rsidP="00886391">
      <w:pPr>
        <w:pStyle w:val="Heading2"/>
      </w:pPr>
      <w:r w:rsidRPr="00681F32">
        <w:rPr>
          <w:rStyle w:val="ALLCAPS"/>
        </w:rPr>
        <w:t>Bachelor’s Degree</w:t>
      </w:r>
      <w:r w:rsidR="00ED16FC" w:rsidRPr="00681F32">
        <w:t xml:space="preserve"> | </w:t>
      </w:r>
      <w:r w:rsidR="00881511">
        <w:t xml:space="preserve">Information Technology </w:t>
      </w:r>
      <w:r w:rsidR="00ED16FC" w:rsidRPr="00681F32">
        <w:t xml:space="preserve">| </w:t>
      </w:r>
      <w:r w:rsidR="00881511" w:rsidRPr="00881511">
        <w:t xml:space="preserve">VINAYAKA MISSION UNIVERSITY </w:t>
      </w:r>
      <w:r w:rsidR="00ED16FC" w:rsidRPr="00681F32">
        <w:tab/>
        <w:t>20</w:t>
      </w:r>
      <w:r w:rsidR="00881511">
        <w:t>10</w:t>
      </w:r>
      <w:r w:rsidR="00ED16FC" w:rsidRPr="00681F32">
        <w:t xml:space="preserve"> – 20</w:t>
      </w:r>
      <w:r w:rsidR="00881511">
        <w:t>13</w:t>
      </w:r>
    </w:p>
    <w:p w14:paraId="18D10601" w14:textId="744716B7" w:rsidR="009645A0" w:rsidRPr="00864A75" w:rsidRDefault="009645A0" w:rsidP="00681F32"/>
    <w:sectPr w:rsidR="009645A0" w:rsidRPr="00864A75" w:rsidSect="00ED16FC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Nova Light">
    <w:charset w:val="00"/>
    <w:family w:val="swiss"/>
    <w:pitch w:val="variable"/>
    <w:sig w:usb0="80000287" w:usb1="00000002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imes New Roman (Body CS)">
    <w:altName w:val="Times New Roman"/>
    <w:charset w:val="00"/>
    <w:family w:val="roman"/>
    <w:pitch w:val="default"/>
  </w:font>
  <w:font w:name="CormorantGaramond-SemiBold">
    <w:altName w:val="Calibri"/>
    <w:charset w:val="00"/>
    <w:family w:val="auto"/>
    <w:pitch w:val="variable"/>
    <w:sig w:usb0="20000207" w:usb1="00000001" w:usb2="00000000" w:usb3="00000000" w:csb0="00000197" w:csb1="00000000"/>
  </w:font>
  <w:font w:name="Gill Sans Nova">
    <w:charset w:val="00"/>
    <w:family w:val="swiss"/>
    <w:pitch w:val="variable"/>
    <w:sig w:usb0="80000287" w:usb1="00000002" w:usb2="00000000" w:usb3="00000000" w:csb0="0000009F" w:csb1="00000000"/>
  </w:font>
  <w:font w:name="OpenSans">
    <w:altName w:val="Calibri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ACE3B8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AB14C61"/>
    <w:multiLevelType w:val="hybridMultilevel"/>
    <w:tmpl w:val="E118E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3640870">
    <w:abstractNumId w:val="1"/>
  </w:num>
  <w:num w:numId="2" w16cid:durableId="283390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CB7"/>
    <w:rsid w:val="00021DA5"/>
    <w:rsid w:val="00034D4F"/>
    <w:rsid w:val="000A37C2"/>
    <w:rsid w:val="000A5CD0"/>
    <w:rsid w:val="000B6AF9"/>
    <w:rsid w:val="000F1AE2"/>
    <w:rsid w:val="00133309"/>
    <w:rsid w:val="001D78C2"/>
    <w:rsid w:val="0022059A"/>
    <w:rsid w:val="00243E25"/>
    <w:rsid w:val="002702D4"/>
    <w:rsid w:val="00270B58"/>
    <w:rsid w:val="00284C89"/>
    <w:rsid w:val="002A49BC"/>
    <w:rsid w:val="002C484E"/>
    <w:rsid w:val="002D7412"/>
    <w:rsid w:val="002E1C1B"/>
    <w:rsid w:val="002F7165"/>
    <w:rsid w:val="00313E55"/>
    <w:rsid w:val="003227BC"/>
    <w:rsid w:val="0035013F"/>
    <w:rsid w:val="00362CCC"/>
    <w:rsid w:val="00381284"/>
    <w:rsid w:val="00387012"/>
    <w:rsid w:val="00416E24"/>
    <w:rsid w:val="004272A0"/>
    <w:rsid w:val="00433824"/>
    <w:rsid w:val="00446145"/>
    <w:rsid w:val="00460BD1"/>
    <w:rsid w:val="00480C59"/>
    <w:rsid w:val="004B07C0"/>
    <w:rsid w:val="004B7243"/>
    <w:rsid w:val="004C6EAC"/>
    <w:rsid w:val="00513EE3"/>
    <w:rsid w:val="005173BF"/>
    <w:rsid w:val="00525F8F"/>
    <w:rsid w:val="00546C22"/>
    <w:rsid w:val="005852FD"/>
    <w:rsid w:val="005D43D7"/>
    <w:rsid w:val="005F2FAC"/>
    <w:rsid w:val="005F41F8"/>
    <w:rsid w:val="00643D2E"/>
    <w:rsid w:val="006477FF"/>
    <w:rsid w:val="0066750D"/>
    <w:rsid w:val="00681F32"/>
    <w:rsid w:val="00694A7B"/>
    <w:rsid w:val="006A444B"/>
    <w:rsid w:val="006A6161"/>
    <w:rsid w:val="0073039B"/>
    <w:rsid w:val="00750687"/>
    <w:rsid w:val="007775FF"/>
    <w:rsid w:val="007C6DE0"/>
    <w:rsid w:val="007D2196"/>
    <w:rsid w:val="007F2796"/>
    <w:rsid w:val="00802AC5"/>
    <w:rsid w:val="00846B3E"/>
    <w:rsid w:val="00864A75"/>
    <w:rsid w:val="00870F29"/>
    <w:rsid w:val="00881511"/>
    <w:rsid w:val="00886391"/>
    <w:rsid w:val="008877DE"/>
    <w:rsid w:val="00890653"/>
    <w:rsid w:val="008A7BB6"/>
    <w:rsid w:val="008B40D0"/>
    <w:rsid w:val="008B7283"/>
    <w:rsid w:val="008F77CE"/>
    <w:rsid w:val="00903425"/>
    <w:rsid w:val="009645A0"/>
    <w:rsid w:val="009A4F06"/>
    <w:rsid w:val="009E2034"/>
    <w:rsid w:val="00A17581"/>
    <w:rsid w:val="00A6112F"/>
    <w:rsid w:val="00A73CB7"/>
    <w:rsid w:val="00AA5F6A"/>
    <w:rsid w:val="00AC069C"/>
    <w:rsid w:val="00AE674A"/>
    <w:rsid w:val="00B01591"/>
    <w:rsid w:val="00B24120"/>
    <w:rsid w:val="00B3585D"/>
    <w:rsid w:val="00B3757B"/>
    <w:rsid w:val="00B45668"/>
    <w:rsid w:val="00B55CCA"/>
    <w:rsid w:val="00B743A1"/>
    <w:rsid w:val="00BA20D1"/>
    <w:rsid w:val="00BB624A"/>
    <w:rsid w:val="00BC16A4"/>
    <w:rsid w:val="00C17FA0"/>
    <w:rsid w:val="00C379BD"/>
    <w:rsid w:val="00C41344"/>
    <w:rsid w:val="00C659DF"/>
    <w:rsid w:val="00C8209A"/>
    <w:rsid w:val="00C86729"/>
    <w:rsid w:val="00C87FB5"/>
    <w:rsid w:val="00CD3DC1"/>
    <w:rsid w:val="00CD4C6D"/>
    <w:rsid w:val="00D259E0"/>
    <w:rsid w:val="00D45817"/>
    <w:rsid w:val="00D45896"/>
    <w:rsid w:val="00D908BD"/>
    <w:rsid w:val="00D93F6E"/>
    <w:rsid w:val="00DE126A"/>
    <w:rsid w:val="00E776A2"/>
    <w:rsid w:val="00E91502"/>
    <w:rsid w:val="00E92EB1"/>
    <w:rsid w:val="00E97CF1"/>
    <w:rsid w:val="00ED16FC"/>
    <w:rsid w:val="00EF3E64"/>
    <w:rsid w:val="00EF71F6"/>
    <w:rsid w:val="00F11B2E"/>
    <w:rsid w:val="00FB45B6"/>
    <w:rsid w:val="00FB5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1D05A"/>
  <w15:chartTrackingRefBased/>
  <w15:docId w15:val="{87CE01BD-4A50-4654-986E-BFCFDAFE6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F32"/>
    <w:pPr>
      <w:spacing w:before="40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5377"/>
    <w:pPr>
      <w:shd w:val="clear" w:color="auto" w:fill="D9E2F2" w:themeFill="accent1"/>
      <w:spacing w:before="240" w:after="120" w:line="264" w:lineRule="auto"/>
      <w:outlineLvl w:val="0"/>
    </w:pPr>
    <w:rPr>
      <w:rFonts w:asciiTheme="majorHAnsi" w:hAnsiTheme="majorHAnsi" w:cs="Times New Roman (Body CS)"/>
      <w:b/>
      <w:bCs/>
      <w:caps/>
      <w:spacing w:val="30"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681F32"/>
    <w:pPr>
      <w:tabs>
        <w:tab w:val="right" w:pos="10800"/>
      </w:tabs>
      <w:spacing w:before="0" w:after="40"/>
      <w:contextualSpacing/>
      <w:outlineLvl w:val="1"/>
    </w:pPr>
    <w:rPr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semiHidden/>
    <w:qFormat/>
    <w:rsid w:val="000A5CD0"/>
    <w:pPr>
      <w:ind w:left="720"/>
      <w:contextualSpacing/>
    </w:pPr>
    <w:rPr>
      <w:rFonts w:eastAsiaTheme="minorEastAsia"/>
      <w:lang w:eastAsia="en-GB"/>
    </w:rPr>
  </w:style>
  <w:style w:type="character" w:styleId="Hyperlink">
    <w:name w:val="Hyperlink"/>
    <w:basedOn w:val="DefaultParagraphFont"/>
    <w:uiPriority w:val="99"/>
    <w:unhideWhenUsed/>
    <w:rsid w:val="00C867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6729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FB5377"/>
    <w:pPr>
      <w:tabs>
        <w:tab w:val="right" w:pos="10800"/>
      </w:tabs>
      <w:spacing w:after="60"/>
    </w:pPr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B5377"/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:lang w:val="en-GB"/>
      <w14:textOutline w14:w="9525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FB5377"/>
    <w:pPr>
      <w:pBdr>
        <w:bottom w:val="single" w:sz="12" w:space="1" w:color="000000" w:themeColor="text1"/>
      </w:pBdr>
      <w:spacing w:line="276" w:lineRule="auto"/>
    </w:pPr>
    <w:rPr>
      <w:rFonts w:cs="CormorantGaramond-SemiBold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FB5377"/>
    <w:rPr>
      <w:rFonts w:cs="CormorantGaramond-SemiBold"/>
      <w:sz w:val="20"/>
      <w:szCs w:val="20"/>
      <w:lang w:val="en-GB"/>
    </w:rPr>
  </w:style>
  <w:style w:type="character" w:styleId="Emphasis">
    <w:name w:val="Emphasis"/>
    <w:basedOn w:val="DefaultParagraphFont"/>
    <w:uiPriority w:val="20"/>
    <w:qFormat/>
    <w:rsid w:val="00FB5377"/>
    <w:rPr>
      <w:rFonts w:asciiTheme="minorHAnsi" w:hAnsiTheme="minorHAnsi"/>
      <w:b/>
      <w:i w:val="0"/>
      <w:iCs/>
      <w:caps/>
      <w:smallCaps w:val="0"/>
      <w:spacing w:val="20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B5377"/>
    <w:rPr>
      <w:rFonts w:asciiTheme="majorHAnsi" w:hAnsiTheme="majorHAnsi" w:cs="Times New Roman (Body CS)"/>
      <w:b/>
      <w:bCs/>
      <w:caps/>
      <w:spacing w:val="30"/>
      <w:shd w:val="clear" w:color="auto" w:fill="D9E2F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681F32"/>
    <w:rPr>
      <w:bCs/>
      <w:sz w:val="20"/>
      <w:szCs w:val="20"/>
    </w:rPr>
  </w:style>
  <w:style w:type="paragraph" w:styleId="ListBullet">
    <w:name w:val="List Bullet"/>
    <w:basedOn w:val="Normal"/>
    <w:uiPriority w:val="99"/>
    <w:rsid w:val="00FB5377"/>
    <w:pPr>
      <w:numPr>
        <w:numId w:val="2"/>
      </w:numPr>
      <w:spacing w:before="80"/>
      <w:ind w:left="720"/>
      <w:contextualSpacing/>
    </w:pPr>
  </w:style>
  <w:style w:type="character" w:customStyle="1" w:styleId="BOLDCapitalization">
    <w:name w:val="BOLD Capitalization"/>
    <w:uiPriority w:val="1"/>
    <w:qFormat/>
    <w:rsid w:val="00681F32"/>
    <w:rPr>
      <w:rFonts w:ascii="Gill Sans Nova" w:hAnsi="Gill Sans Nova"/>
      <w:b/>
      <w:caps/>
      <w:smallCaps w:val="0"/>
    </w:rPr>
  </w:style>
  <w:style w:type="character" w:customStyle="1" w:styleId="ALLCAPS">
    <w:name w:val="ALL CAPS"/>
    <w:uiPriority w:val="1"/>
    <w:qFormat/>
    <w:rsid w:val="00681F32"/>
    <w:rPr>
      <w:caps/>
      <w:smallCap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ucky\AppData\Roaming\Microsoft\Templates\Modern%20simple%20resume%20for%20IT%20specialist.dotx" TargetMode="External"/></Relationships>
</file>

<file path=word/theme/theme1.xml><?xml version="1.0" encoding="utf-8"?>
<a:theme xmlns:a="http://schemas.openxmlformats.org/drawingml/2006/main" name="Office Theme">
  <a:themeElements>
    <a:clrScheme name="Custom 300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9E2F2"/>
      </a:accent1>
      <a:accent2>
        <a:srgbClr val="D93E1C"/>
      </a:accent2>
      <a:accent3>
        <a:srgbClr val="EDC4E7"/>
      </a:accent3>
      <a:accent4>
        <a:srgbClr val="4E354B"/>
      </a:accent4>
      <a:accent5>
        <a:srgbClr val="F6E8DD"/>
      </a:accent5>
      <a:accent6>
        <a:srgbClr val="695C21"/>
      </a:accent6>
      <a:hlink>
        <a:srgbClr val="467886"/>
      </a:hlink>
      <a:folHlink>
        <a:srgbClr val="96607D"/>
      </a:folHlink>
    </a:clrScheme>
    <a:fontScheme name="Custom 31">
      <a:majorFont>
        <a:latin typeface="Bahnschrift"/>
        <a:ea typeface=""/>
        <a:cs typeface=""/>
      </a:majorFont>
      <a:minorFont>
        <a:latin typeface="Gill Sans Nova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0DABF2B-545D-49E1-AB80-039B21EE4E2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2.xml><?xml version="1.0" encoding="utf-8"?>
<ds:datastoreItem xmlns:ds="http://schemas.openxmlformats.org/officeDocument/2006/customXml" ds:itemID="{80C97E1B-B454-4DED-B1F3-34450391BFC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926C82-C580-4C96-8DDE-44DD30CAB6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0C72F2C-7F12-CD49-83C5-6C402A54E79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simple resume for IT specialist</Template>
  <TotalTime>1</TotalTime>
  <Pages>1</Pages>
  <Words>1206</Words>
  <Characters>6876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Lucky</dc:creator>
  <cp:keywords/>
  <dc:description/>
  <cp:lastModifiedBy>Sagar Duvva</cp:lastModifiedBy>
  <cp:revision>2</cp:revision>
  <cp:lastPrinted>2022-09-27T08:21:00Z</cp:lastPrinted>
  <dcterms:created xsi:type="dcterms:W3CDTF">2025-11-28T10:44:00Z</dcterms:created>
  <dcterms:modified xsi:type="dcterms:W3CDTF">2025-11-28T10:44:00Z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6490400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